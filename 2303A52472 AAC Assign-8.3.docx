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bookmarkStart w:id="0" w:name="_GoBack"/>
      <w:bookmarkEnd w:id="0"/>
      <w:r>
        <w:t xml:space="preserve">AI Assisted Coding Lab 8 – </w:t>
      </w:r>
    </w:p>
    <w:p>
      <w:r>
        <w:t>2303A52432</w:t>
      </w:r>
    </w:p>
    <w:p>
      <w:r>
        <w:t xml:space="preserve">A. Yashwanth </w:t>
      </w:r>
    </w:p>
    <w:p>
      <w:r>
        <w:t>Batch 42</w:t>
      </w:r>
    </w:p>
    <w:p>
      <w:pPr>
        <w:pStyle w:val="1"/>
      </w:pPr>
      <w:r>
        <w:t>Test Driven Development with AI</w:t>
      </w:r>
    </w:p>
    <w:p>
      <w:r>
        <w:t>Course: AI Assisted Coding</w:t>
      </w:r>
    </w:p>
    <w:p>
      <w:r>
        <w:t>Assignment Number: 8.3</w:t>
      </w:r>
    </w:p>
    <w:p>
      <w:r>
        <w:t>Academic Year: 2025-2026</w:t>
      </w:r>
    </w:p>
    <w:p/>
    <w:p>
      <w:pPr>
        <w:pStyle w:val="2"/>
      </w:pPr>
      <w:r>
        <w:t>Task 1: Email Validation using TDD</w:t>
      </w:r>
    </w:p>
    <w:p>
      <w:r>
        <w:t>Prompt Used: Generate Python email validation function with unittest test cases using TDD approach.</w:t>
      </w:r>
    </w:p>
    <w:p>
      <w:r>
        <w:t>Explanation: The function checks presence of '@' and '.', ensures only one '@', and verifies email does not start or end with special characters. Test cases include valid and invalid email formats.</w:t>
      </w:r>
    </w:p>
    <w:p>
      <w:r>
        <w:t>Code:</w:t>
        <w:br/>
        <w:br/>
        <w:t>def is_valid_email(email):</w:t>
        <w:br/>
        <w:t xml:space="preserve">    if not isinstance(email, str):</w:t>
        <w:br/>
        <w:t xml:space="preserve">        return False</w:t>
        <w:br/>
        <w:t xml:space="preserve">    if email.count("@") != 1:</w:t>
        <w:br/>
        <w:t xml:space="preserve">        return False</w:t>
        <w:br/>
        <w:t xml:space="preserve">    if email[0] in "@._-" or email[-1] in "@._-":</w:t>
        <w:br/>
        <w:t xml:space="preserve">        return False</w:t>
        <w:br/>
        <w:t xml:space="preserve">    if "." not in email.split("@")[1]:</w:t>
        <w:br/>
        <w:t xml:space="preserve">        return False</w:t>
        <w:br/>
        <w:t xml:space="preserve">    return True</w:t>
        <w:br/>
      </w:r>
    </w:p>
    <w:p>
      <w:pPr>
        <w:pStyle w:val="2"/>
      </w:pPr>
      <w:r>
        <w:t>Task 2: Grade Assignment using Loops</w:t>
      </w:r>
    </w:p>
    <w:p>
      <w:r>
        <w:t>Prompt Used: Generate grade assignment function with unittest test cases including boundary values.</w:t>
      </w:r>
    </w:p>
    <w:p>
      <w:r>
        <w:t>Explanation: Assigns grades based on score ranges. Handles invalid inputs such as negative values, values above 100, and non-numeric inputs. Boundary values are tested.</w:t>
      </w:r>
    </w:p>
    <w:p>
      <w:r>
        <w:t>Code:</w:t>
        <w:br/>
        <w:br/>
        <w:t>def assign_grade(score):</w:t>
        <w:br/>
        <w:t xml:space="preserve">    if not isinstance(score, (int, float)):</w:t>
        <w:br/>
        <w:t xml:space="preserve">        return "Invalid"</w:t>
        <w:br/>
        <w:t xml:space="preserve">    if score &lt; 0 or score &gt; 100:</w:t>
        <w:br/>
        <w:t xml:space="preserve">        return "Invalid"</w:t>
        <w:br/>
        <w:t xml:space="preserve">    if score &gt;= 90:</w:t>
        <w:br/>
        <w:t xml:space="preserve">        return "A"</w:t>
        <w:br/>
        <w:t xml:space="preserve">    elif score &gt;= 80:</w:t>
        <w:br/>
        <w:t xml:space="preserve">        return "B"</w:t>
        <w:br/>
        <w:t xml:space="preserve">    elif score &gt;= 70:</w:t>
        <w:br/>
        <w:t xml:space="preserve">        return "C"</w:t>
        <w:br/>
        <w:t xml:space="preserve">    elif score &gt;= 60:</w:t>
        <w:br/>
        <w:t xml:space="preserve">        return "D"</w:t>
        <w:br/>
        <w:t xml:space="preserve">    else:</w:t>
        <w:br/>
        <w:t xml:space="preserve">        return "F"</w:t>
        <w:br/>
      </w:r>
    </w:p>
    <w:p>
      <w:pPr>
        <w:pStyle w:val="2"/>
      </w:pPr>
      <w:r>
        <w:t>Task 3: Sentence Palindrome Checker</w:t>
      </w:r>
    </w:p>
    <w:p>
      <w:r>
        <w:t>Prompt Used: Generate sentence palindrome checker ignoring case, spaces, punctuation.</w:t>
      </w:r>
    </w:p>
    <w:p>
      <w:r>
        <w:t>Explanation: Removes punctuation and spaces, converts text to lowercase, then checks whether the sentence reads same forward and backward.</w:t>
      </w:r>
    </w:p>
    <w:p>
      <w:r>
        <w:t>Code:</w:t>
        <w:br/>
        <w:br/>
        <w:t>import re</w:t>
        <w:br/>
        <w:t>def is_sentence_palindrome(sentence):</w:t>
        <w:br/>
        <w:t xml:space="preserve">    cleaned = re.sub(r'[^A-Za-z0-9]', '', sentence).lower()</w:t>
        <w:br/>
        <w:t xml:space="preserve">    return cleaned == cleaned[::-1]</w:t>
        <w:br/>
      </w:r>
    </w:p>
    <w:p>
      <w:pPr>
        <w:pStyle w:val="2"/>
      </w:pPr>
      <w:r>
        <w:t>Task 4: ShoppingCart Class</w:t>
      </w:r>
    </w:p>
    <w:p>
      <w:r>
        <w:t>Prompt Used: Generate ShoppingCart class with add, remove and total cost methods with test cases.</w:t>
      </w:r>
    </w:p>
    <w:p>
      <w:r>
        <w:t>Explanation: Uses dictionary to store items and prices. Supports adding, removing items and calculating total cost. Handles empty cart scenario.</w:t>
      </w:r>
    </w:p>
    <w:p>
      <w:r>
        <w:t>Code:</w:t>
        <w:br/>
        <w:br/>
        <w:t>class ShoppingCart:</w:t>
        <w:br/>
        <w:t xml:space="preserve">    def __init__(self):</w:t>
        <w:br/>
        <w:t xml:space="preserve">        self.items = {}</w:t>
        <w:br/>
        <w:br/>
        <w:t xml:space="preserve">    def add_item(self, name, price):</w:t>
        <w:br/>
        <w:t xml:space="preserve">        self.items[name] = price</w:t>
        <w:br/>
        <w:br/>
        <w:t xml:space="preserve">    def remove_item(self, name):</w:t>
        <w:br/>
        <w:t xml:space="preserve">        if name in self.items:</w:t>
        <w:br/>
        <w:t xml:space="preserve">            del self.items[name]</w:t>
        <w:br/>
        <w:br/>
        <w:t xml:space="preserve">    def total_cost(self):</w:t>
        <w:br/>
        <w:t xml:space="preserve">        return sum(self.items.values())</w:t>
        <w:br/>
      </w:r>
    </w:p>
    <w:p>
      <w:pPr>
        <w:pStyle w:val="2"/>
      </w:pPr>
      <w:r>
        <w:t>Task 5: Date Format Conversion</w:t>
      </w:r>
    </w:p>
    <w:p>
      <w:r>
        <w:t>Prompt Used: Generate Python function converting YYYY-MM-DD to DD-MM-YYYY with tests.</w:t>
      </w:r>
    </w:p>
    <w:p>
      <w:r>
        <w:t>Explanation: Uses datetime module to parse input date and convert format. Invalid formats return 'Invalid'.</w:t>
      </w:r>
    </w:p>
    <w:p>
      <w:r>
        <w:t>Code:</w:t>
        <w:br/>
        <w:br/>
        <w:t>from datetime import datetime</w:t>
        <w:br/>
        <w:br/>
        <w:t>def convert_date_format(date_str):</w:t>
        <w:br/>
        <w:t xml:space="preserve">    try:</w:t>
        <w:br/>
        <w:t xml:space="preserve">        date = datetime.strptime(date_str, "%Y-%m-%d")</w:t>
        <w:br/>
        <w:t xml:space="preserve">        return date.strftime("%d-%m-%Y")</w:t>
        <w:br/>
        <w:t xml:space="preserve">    except:</w:t>
        <w:br/>
        <w:t xml:space="preserve">        return "Invalid"</w:t>
        <w:br/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364</Words>
  <Characters>2267</Characters>
  <Lines>101</Lines>
  <Paragraphs>28</Paragraphs>
  <CharactersWithSpaces>2856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2026-02-11T13:42:42Z</dcterms:modified>
</cp:coreProperties>
</file>